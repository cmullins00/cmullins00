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F921D" w14:textId="537A0F5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0AA0C3BF" wp14:editId="54821EC6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F6BD9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  <w:r w:rsidR="00A516B9">
        <w:rPr>
          <w:sz w:val="20"/>
        </w:rPr>
        <w:t>`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260"/>
        <w:gridCol w:w="371"/>
        <w:gridCol w:w="192"/>
        <w:gridCol w:w="5447"/>
        <w:gridCol w:w="20"/>
      </w:tblGrid>
      <w:tr w:rsidR="00D943A4" w:rsidRPr="0085363C" w14:paraId="58707D22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5B3E41C5" w14:textId="77777777" w:rsidR="00A516B9" w:rsidRPr="00A516B9" w:rsidRDefault="00AD2C65" w:rsidP="00AD2C65">
            <w:pPr>
              <w:pStyle w:val="Title"/>
              <w:rPr>
                <w:sz w:val="122"/>
                <w:szCs w:val="122"/>
              </w:rPr>
            </w:pPr>
            <w:r w:rsidRPr="00A516B9">
              <w:rPr>
                <w:sz w:val="122"/>
                <w:szCs w:val="122"/>
              </w:rPr>
              <w:t>Conner</w:t>
            </w:r>
            <w:r w:rsidR="00A516B9" w:rsidRPr="00A516B9">
              <w:rPr>
                <w:sz w:val="122"/>
                <w:szCs w:val="122"/>
              </w:rPr>
              <w:t xml:space="preserve"> </w:t>
            </w:r>
          </w:p>
          <w:p w14:paraId="403550FB" w14:textId="21ABEA0A" w:rsidR="00AD2C65" w:rsidRPr="00A516B9" w:rsidRDefault="00AD2C65" w:rsidP="00AD2C65">
            <w:pPr>
              <w:pStyle w:val="Title"/>
              <w:rPr>
                <w:sz w:val="130"/>
                <w:szCs w:val="130"/>
              </w:rPr>
            </w:pPr>
            <w:r w:rsidRPr="00A516B9">
              <w:rPr>
                <w:sz w:val="122"/>
                <w:szCs w:val="122"/>
              </w:rPr>
              <w:t>Mullins</w:t>
            </w:r>
          </w:p>
        </w:tc>
      </w:tr>
      <w:tr w:rsidR="00D943A4" w:rsidRPr="0085363C" w14:paraId="59096504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E7D53EC" w14:textId="77777777" w:rsidR="00D943A4" w:rsidRPr="00395333" w:rsidRDefault="00D943A4" w:rsidP="00461D4A">
            <w:pPr>
              <w:rPr>
                <w:sz w:val="2"/>
                <w:szCs w:val="2"/>
              </w:rPr>
            </w:pPr>
          </w:p>
        </w:tc>
      </w:tr>
      <w:tr w:rsidR="00D943A4" w:rsidRPr="00F079F2" w14:paraId="59E93253" w14:textId="77777777" w:rsidTr="00395333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58753407" w14:textId="77777777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7E130E28B4504333ABBCE9917F202778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2359C7C3" w14:textId="3785B8BB" w:rsidR="00D943A4" w:rsidRPr="00D943A4" w:rsidRDefault="00AD2C65" w:rsidP="00D943A4">
            <w:r>
              <w:t>My primary objective is to explore new opportunities and challenges within the field of computer science. I am excited to try new things and expand my skills as I begin my professional journey.</w:t>
            </w:r>
          </w:p>
          <w:p w14:paraId="465147CD" w14:textId="77777777" w:rsidR="00D943A4" w:rsidRDefault="00D943A4" w:rsidP="00D943A4"/>
          <w:p w14:paraId="373C53A6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5ADF7D70AFCD42B5A15074AC5A949722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2061C86B" w14:textId="77777777" w:rsidR="00D943A4" w:rsidRPr="009C5E11" w:rsidRDefault="00000000" w:rsidP="00D943A4">
            <w:sdt>
              <w:sdtPr>
                <w:id w:val="162529408"/>
                <w:placeholder>
                  <w:docPart w:val="918EAD7105F4423B858F8D9364DDC14A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625284CA" w14:textId="77777777" w:rsidR="00D943A4" w:rsidRPr="00D943A4" w:rsidRDefault="00D943A4" w:rsidP="00D943A4"/>
          <w:p w14:paraId="159D6124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D1FE27755DC94D09AFCFD739C2F7D0E9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1A45135" w14:textId="59CAAB62" w:rsidR="00D943A4" w:rsidRPr="00E011EF" w:rsidRDefault="00AD2C65" w:rsidP="00D943A4">
            <w:pPr>
              <w:rPr>
                <w:sz w:val="14"/>
              </w:rPr>
            </w:pPr>
            <w:r>
              <w:t>208.573.4790</w:t>
            </w:r>
          </w:p>
          <w:p w14:paraId="27CC41C3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434AB184C3DA4D24A039A9C294F3AF58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620391B5" w14:textId="67145044" w:rsidR="00D943A4" w:rsidRDefault="00AD2C65" w:rsidP="00D943A4">
            <w:r>
              <w:t>connermullins00@gmail.com</w:t>
            </w:r>
          </w:p>
          <w:p w14:paraId="3DF9AB9D" w14:textId="77777777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3C87B97A26EA4943954681E88449EAB1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2E397E3A" w14:textId="07533460" w:rsidR="00D943A4" w:rsidRPr="00E00971" w:rsidRDefault="00AD2C65" w:rsidP="00461D4A">
            <w:r w:rsidRPr="00AD2C65">
              <w:t>https://github.com/cmullins00/</w:t>
            </w:r>
          </w:p>
        </w:tc>
        <w:tc>
          <w:tcPr>
            <w:tcW w:w="360" w:type="dxa"/>
            <w:vMerge w:val="restart"/>
          </w:tcPr>
          <w:p w14:paraId="6EAC48E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1823" w:type="dxa"/>
            <w:gridSpan w:val="3"/>
            <w:vMerge w:val="restart"/>
            <w:vAlign w:val="center"/>
          </w:tcPr>
          <w:p w14:paraId="62753A27" w14:textId="77777777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4812F72A5947442EADAF1E0CDD70F89E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447" w:type="dxa"/>
            <w:tcBorders>
              <w:bottom w:val="single" w:sz="12" w:space="0" w:color="4A9A82" w:themeColor="accent3" w:themeShade="BF"/>
            </w:tcBorders>
          </w:tcPr>
          <w:p w14:paraId="4644D69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0EFF2C0" w14:textId="77777777" w:rsidTr="00395333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623C8154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63A51E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823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665C5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447" w:type="dxa"/>
            <w:tcBorders>
              <w:top w:val="single" w:sz="12" w:space="0" w:color="4A9A82" w:themeColor="accent3" w:themeShade="BF"/>
            </w:tcBorders>
          </w:tcPr>
          <w:p w14:paraId="4963B3A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69E70B6A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040647F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215C578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sdt>
            <w:sdtPr>
              <w:rPr>
                <w:caps w:val="0"/>
                <w:color w:val="4A9A82" w:themeColor="accent3" w:themeShade="BF"/>
                <w:sz w:val="20"/>
                <w:szCs w:val="27"/>
                <w:lang w:eastAsia="en-US"/>
              </w:rPr>
              <w:id w:val="652037311"/>
              <w:placeholder>
                <w:docPart w:val="144BA954F69147CC8667D356F90F3F48"/>
              </w:placeholder>
              <w15:appearance w15:val="hidden"/>
            </w:sdtPr>
            <w:sdtContent>
              <w:p w14:paraId="4ECA1B19" w14:textId="7D0502CF" w:rsidR="00AD2C65" w:rsidRDefault="0023288B" w:rsidP="00461D4A">
                <w:pPr>
                  <w:pStyle w:val="Heading2"/>
                </w:pPr>
                <w:r>
                  <w:t>Aug</w:t>
                </w:r>
                <w:r w:rsidR="00AD2C65">
                  <w:t xml:space="preserve"> 2023 – </w:t>
                </w:r>
                <w:r>
                  <w:t>May</w:t>
                </w:r>
                <w:r w:rsidR="00AD2C65">
                  <w:t xml:space="preserve"> 2024</w:t>
                </w:r>
              </w:p>
              <w:p w14:paraId="250CABBA" w14:textId="3F281DE7" w:rsidR="00AD2C65" w:rsidRDefault="00AD2C65" w:rsidP="00AD2C65">
                <w:pPr>
                  <w:pStyle w:val="Heading3"/>
                </w:pPr>
                <w:r>
                  <w:t>Software Engineer | University of Idaho | Moscow, ID</w:t>
                </w:r>
              </w:p>
            </w:sdtContent>
          </w:sdt>
          <w:p w14:paraId="0FE0428E" w14:textId="2219C5D6" w:rsidR="00AD2C65" w:rsidRPr="00AD2C65" w:rsidRDefault="00AD2C65" w:rsidP="00AD2C65">
            <w:r>
              <w:t>Key responsibilities: I</w:t>
            </w:r>
            <w:r w:rsidR="00894583">
              <w:t xml:space="preserve"> led the robotic assembly of solar arrays based on NASA’s patent, ensuring all robotic arm movements met our strict 10-minute requirement. Additionally, I designed and built the server facilitating communication between the robotic arm and Raspberry Pi and trained myself and colleagues in Wincaps 3 for coding. I also contributed to programming the controls for the robot arm’s end effectors.</w:t>
            </w:r>
            <w:r>
              <w:t xml:space="preserve"> </w:t>
            </w:r>
          </w:p>
          <w:p w14:paraId="01BFF467" w14:textId="25B0395B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2C26074011E44F7D91082E623FCCCE2D"/>
                </w:placeholder>
                <w15:appearance w15:val="hidden"/>
              </w:sdtPr>
              <w:sdtContent>
                <w:r w:rsidR="0023288B">
                  <w:t>Jan 2024 – May 2024</w:t>
                </w:r>
              </w:sdtContent>
            </w:sdt>
          </w:p>
          <w:p w14:paraId="3C0FBAFB" w14:textId="0283FCB6" w:rsidR="00D943A4" w:rsidRDefault="00894583" w:rsidP="00461D4A">
            <w:pPr>
              <w:pStyle w:val="Heading3"/>
            </w:pPr>
            <w:r>
              <w:t>Software Engineer | University of Idaho | Moscow, ID</w:t>
            </w:r>
          </w:p>
          <w:p w14:paraId="03323794" w14:textId="3C1F4A87" w:rsidR="00AD2C65" w:rsidRPr="00AD2C65" w:rsidRDefault="00894583" w:rsidP="00AD2C65">
            <w:r>
              <w:t>Key responsibilities:</w:t>
            </w:r>
            <w:r w:rsidR="0023288B">
              <w:t xml:space="preserve"> I designed and implemented a grammar for the custom programming language bC, handling lexical analysis through tokenization, syntax validation, and semantic analysis to construct abstract syntax trees. This process culminated in generating Assembly code.</w:t>
            </w:r>
          </w:p>
          <w:p w14:paraId="4285056E" w14:textId="6C20FC37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AECD0976CB4A41ED92369198B577353F"/>
                </w:placeholder>
                <w15:appearance w15:val="hidden"/>
              </w:sdtPr>
              <w:sdtContent>
                <w:r w:rsidR="0023288B">
                  <w:t>Aug 2022 – Dec 2022</w:t>
                </w:r>
              </w:sdtContent>
            </w:sdt>
          </w:p>
          <w:p w14:paraId="042E1A11" w14:textId="02A0A079" w:rsidR="00D943A4" w:rsidRPr="00076DA3" w:rsidRDefault="0023288B" w:rsidP="00461D4A">
            <w:pPr>
              <w:pStyle w:val="Heading3"/>
            </w:pPr>
            <w:r>
              <w:t>Back-End/Front-End Developer | University of Idaho | Moscow, ID</w:t>
            </w:r>
          </w:p>
          <w:p w14:paraId="77AAAE20" w14:textId="4358E910" w:rsidR="00D943A4" w:rsidRPr="00046661" w:rsidRDefault="0023288B" w:rsidP="00461D4A">
            <w:r>
              <w:t xml:space="preserve">Key responsibilities: </w:t>
            </w:r>
            <w:r w:rsidR="00395333">
              <w:t>I contributed significantly to database and website development, focusing on product listing and purchasing functionalities. I managed two databases for products and services listings, and a third for user accounts. I implemented advanced search and filtering features on the website and designed the layout and formatted for product results pages.</w:t>
            </w:r>
          </w:p>
        </w:tc>
      </w:tr>
      <w:tr w:rsidR="00D943A4" w:rsidRPr="00F079F2" w14:paraId="596AA1AA" w14:textId="77777777" w:rsidTr="00395333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5FADE335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CF252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631" w:type="dxa"/>
            <w:gridSpan w:val="2"/>
            <w:vMerge w:val="restart"/>
            <w:vAlign w:val="center"/>
          </w:tcPr>
          <w:p w14:paraId="67486895" w14:textId="77777777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5C9D469FAAE34CE79DF5488F0762D599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639" w:type="dxa"/>
            <w:gridSpan w:val="2"/>
            <w:tcBorders>
              <w:bottom w:val="single" w:sz="12" w:space="0" w:color="4A9A82" w:themeColor="accent3" w:themeShade="BF"/>
            </w:tcBorders>
          </w:tcPr>
          <w:p w14:paraId="5FE11835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0CDFDF1" w14:textId="77777777" w:rsidTr="00395333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6AC8CC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345EF61C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631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3A145DE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639" w:type="dxa"/>
            <w:gridSpan w:val="2"/>
            <w:tcBorders>
              <w:top w:val="single" w:sz="12" w:space="0" w:color="4A9A82" w:themeColor="accent3" w:themeShade="BF"/>
            </w:tcBorders>
          </w:tcPr>
          <w:p w14:paraId="3A621BB7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6E85F1B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5993E4CF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19BDC65F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02613985" w14:textId="51BEC124" w:rsidR="00D943A4" w:rsidRPr="00F079F2" w:rsidRDefault="00AD2C65" w:rsidP="00AD2C65">
            <w:r>
              <w:t>University of Idaho | Moscow, ID</w:t>
            </w:r>
            <w:r>
              <w:br/>
              <w:t>Bachelor’s Degree in Computer Science</w:t>
            </w:r>
            <w:r>
              <w:br/>
              <w:t>Dean’s List: Fall 2019, Fall 2021, Spring 2022, Fall 2022, Spring 2024</w:t>
            </w:r>
            <w:r>
              <w:br/>
              <w:t>Overall GPA: 3.50</w:t>
            </w:r>
          </w:p>
        </w:tc>
      </w:tr>
      <w:tr w:rsidR="00D943A4" w:rsidRPr="00F079F2" w14:paraId="124CFDB2" w14:textId="77777777" w:rsidTr="00395333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B958D1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3351922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260" w:type="dxa"/>
            <w:vMerge w:val="restart"/>
            <w:vAlign w:val="center"/>
          </w:tcPr>
          <w:p w14:paraId="5B5FC471" w14:textId="5A1689A0" w:rsidR="00D943A4" w:rsidRPr="00F079F2" w:rsidRDefault="00395333" w:rsidP="00461D4A">
            <w:pPr>
              <w:pStyle w:val="Heading1"/>
            </w:pPr>
            <w:r>
              <w:t>SKILLS</w:t>
            </w:r>
            <w:r w:rsidR="00461D4A" w:rsidRPr="00F079F2">
              <w:t xml:space="preserve"> </w:t>
            </w:r>
          </w:p>
        </w:tc>
        <w:tc>
          <w:tcPr>
            <w:tcW w:w="6010" w:type="dxa"/>
            <w:gridSpan w:val="3"/>
            <w:tcBorders>
              <w:bottom w:val="single" w:sz="12" w:space="0" w:color="4A9A82" w:themeColor="accent3" w:themeShade="BF"/>
            </w:tcBorders>
          </w:tcPr>
          <w:p w14:paraId="040015B2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3946DA3" w14:textId="77777777" w:rsidTr="00395333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EAD59B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B56FF2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260" w:type="dxa"/>
            <w:vMerge/>
            <w:tcBorders>
              <w:top w:val="single" w:sz="12" w:space="0" w:color="4A9A82" w:themeColor="accent3" w:themeShade="BF"/>
            </w:tcBorders>
          </w:tcPr>
          <w:p w14:paraId="6387F7F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6010" w:type="dxa"/>
            <w:gridSpan w:val="3"/>
            <w:tcBorders>
              <w:top w:val="single" w:sz="12" w:space="0" w:color="4A9A82" w:themeColor="accent3" w:themeShade="BF"/>
            </w:tcBorders>
          </w:tcPr>
          <w:p w14:paraId="7241061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0728576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303EDDA8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76CA4EE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A41915D" w14:textId="48B34D5E" w:rsidR="00A516B9" w:rsidRPr="000573A9" w:rsidRDefault="00395333" w:rsidP="00461D4A">
            <w:r>
              <w:t>C, C++, Python, SQL, HTML, CSS, JavaScript</w:t>
            </w:r>
          </w:p>
        </w:tc>
      </w:tr>
    </w:tbl>
    <w:p w14:paraId="73F49FBB" w14:textId="77777777" w:rsidR="00CE6104" w:rsidRPr="00A516B9" w:rsidRDefault="00CE6104" w:rsidP="00FE1402">
      <w:pPr>
        <w:rPr>
          <w:sz w:val="2"/>
          <w:szCs w:val="2"/>
        </w:rPr>
      </w:pPr>
    </w:p>
    <w:sectPr w:rsidR="00CE6104" w:rsidRPr="00A516B9" w:rsidSect="00FF05AD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6CC8C6" w14:textId="77777777" w:rsidR="0057194B" w:rsidRDefault="0057194B" w:rsidP="0085363C">
      <w:pPr>
        <w:spacing w:line="240" w:lineRule="auto"/>
      </w:pPr>
      <w:r>
        <w:separator/>
      </w:r>
    </w:p>
  </w:endnote>
  <w:endnote w:type="continuationSeparator" w:id="0">
    <w:p w14:paraId="0AF34CB2" w14:textId="77777777" w:rsidR="0057194B" w:rsidRDefault="0057194B" w:rsidP="0085363C">
      <w:pPr>
        <w:spacing w:line="240" w:lineRule="auto"/>
      </w:pPr>
      <w:r>
        <w:continuationSeparator/>
      </w:r>
    </w:p>
  </w:endnote>
  <w:endnote w:type="continuationNotice" w:id="1">
    <w:p w14:paraId="3A9ADB95" w14:textId="77777777" w:rsidR="0057194B" w:rsidRDefault="005719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B1FEC8-EA99-4DBA-8FC3-659F24BD9E9E}"/>
    <w:embedBold r:id="rId2" w:fontKey="{54E8E845-9D7B-4727-8336-9F7A8C7D33D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27A6B69-5F33-49C5-95FD-3934D27EF61E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A98BE336-DD48-46C6-ADD6-4EE69C6F3840}"/>
    <w:embedBold r:id="rId5" w:fontKey="{69187CB1-63FA-49D2-96DE-A60074D5675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E31194F-6A77-4716-B939-9FFB1884FD9F}"/>
    <w:embedBold r:id="rId7" w:fontKey="{A0888A25-9846-41AD-B8F7-99C2DC823FF9}"/>
    <w:embedItalic r:id="rId8" w:fontKey="{884EF6C1-BAEE-42B6-9AAF-9C33FFAA4B3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E498E74F-F887-4871-8DDA-C895D4D85B4F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0AF68002-0E99-4E01-88F1-4E501B904A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22E6D6" w14:textId="77777777" w:rsidR="0057194B" w:rsidRDefault="0057194B" w:rsidP="0085363C">
      <w:pPr>
        <w:spacing w:line="240" w:lineRule="auto"/>
      </w:pPr>
      <w:r>
        <w:separator/>
      </w:r>
    </w:p>
  </w:footnote>
  <w:footnote w:type="continuationSeparator" w:id="0">
    <w:p w14:paraId="4DF6A696" w14:textId="77777777" w:rsidR="0057194B" w:rsidRDefault="0057194B" w:rsidP="0085363C">
      <w:pPr>
        <w:spacing w:line="240" w:lineRule="auto"/>
      </w:pPr>
      <w:r>
        <w:continuationSeparator/>
      </w:r>
    </w:p>
  </w:footnote>
  <w:footnote w:type="continuationNotice" w:id="1">
    <w:p w14:paraId="5E416CB0" w14:textId="77777777" w:rsidR="0057194B" w:rsidRDefault="0057194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0483113"/>
    <w:multiLevelType w:val="hybridMultilevel"/>
    <w:tmpl w:val="C2C0B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385B43"/>
    <w:multiLevelType w:val="hybridMultilevel"/>
    <w:tmpl w:val="C52EE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556362592">
    <w:abstractNumId w:val="13"/>
  </w:num>
  <w:num w:numId="2" w16cid:durableId="98726221">
    <w:abstractNumId w:val="9"/>
  </w:num>
  <w:num w:numId="3" w16cid:durableId="1202015859">
    <w:abstractNumId w:val="17"/>
  </w:num>
  <w:num w:numId="4" w16cid:durableId="2086099917">
    <w:abstractNumId w:val="14"/>
  </w:num>
  <w:num w:numId="5" w16cid:durableId="1079137820">
    <w:abstractNumId w:val="15"/>
  </w:num>
  <w:num w:numId="6" w16cid:durableId="773094840">
    <w:abstractNumId w:val="21"/>
  </w:num>
  <w:num w:numId="7" w16cid:durableId="1955549509">
    <w:abstractNumId w:val="8"/>
  </w:num>
  <w:num w:numId="8" w16cid:durableId="222722247">
    <w:abstractNumId w:val="12"/>
  </w:num>
  <w:num w:numId="9" w16cid:durableId="182207981">
    <w:abstractNumId w:val="19"/>
  </w:num>
  <w:num w:numId="10" w16cid:durableId="476922323">
    <w:abstractNumId w:val="1"/>
  </w:num>
  <w:num w:numId="11" w16cid:durableId="1381130229">
    <w:abstractNumId w:val="6"/>
  </w:num>
  <w:num w:numId="12" w16cid:durableId="44456505">
    <w:abstractNumId w:val="0"/>
  </w:num>
  <w:num w:numId="13" w16cid:durableId="35082862">
    <w:abstractNumId w:val="2"/>
  </w:num>
  <w:num w:numId="14" w16cid:durableId="897861899">
    <w:abstractNumId w:val="11"/>
  </w:num>
  <w:num w:numId="15" w16cid:durableId="414208011">
    <w:abstractNumId w:val="10"/>
  </w:num>
  <w:num w:numId="16" w16cid:durableId="241064671">
    <w:abstractNumId w:val="18"/>
  </w:num>
  <w:num w:numId="17" w16cid:durableId="796408556">
    <w:abstractNumId w:val="4"/>
  </w:num>
  <w:num w:numId="18" w16cid:durableId="865748415">
    <w:abstractNumId w:val="23"/>
  </w:num>
  <w:num w:numId="19" w16cid:durableId="1442988456">
    <w:abstractNumId w:val="20"/>
  </w:num>
  <w:num w:numId="20" w16cid:durableId="1454787380">
    <w:abstractNumId w:val="16"/>
  </w:num>
  <w:num w:numId="21" w16cid:durableId="1889536318">
    <w:abstractNumId w:val="22"/>
  </w:num>
  <w:num w:numId="22" w16cid:durableId="1756437930">
    <w:abstractNumId w:val="5"/>
  </w:num>
  <w:num w:numId="23" w16cid:durableId="1158962035">
    <w:abstractNumId w:val="3"/>
  </w:num>
  <w:num w:numId="24" w16cid:durableId="1844784185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65"/>
    <w:rsid w:val="0003280C"/>
    <w:rsid w:val="00046661"/>
    <w:rsid w:val="00052382"/>
    <w:rsid w:val="00052646"/>
    <w:rsid w:val="00052D10"/>
    <w:rsid w:val="000573A9"/>
    <w:rsid w:val="00063E2C"/>
    <w:rsid w:val="0006568A"/>
    <w:rsid w:val="00076DA3"/>
    <w:rsid w:val="00076F0F"/>
    <w:rsid w:val="00080D55"/>
    <w:rsid w:val="00084253"/>
    <w:rsid w:val="000D13E0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288B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04B7F"/>
    <w:rsid w:val="00361691"/>
    <w:rsid w:val="00361E11"/>
    <w:rsid w:val="00376B65"/>
    <w:rsid w:val="00392616"/>
    <w:rsid w:val="0039390A"/>
    <w:rsid w:val="00395333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194B"/>
    <w:rsid w:val="00577E06"/>
    <w:rsid w:val="005A3BF7"/>
    <w:rsid w:val="005F0033"/>
    <w:rsid w:val="005F2035"/>
    <w:rsid w:val="005F3D1A"/>
    <w:rsid w:val="005F7990"/>
    <w:rsid w:val="0060504D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4583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516B9"/>
    <w:rsid w:val="00AB5275"/>
    <w:rsid w:val="00AC7F90"/>
    <w:rsid w:val="00AD2C65"/>
    <w:rsid w:val="00AE2B09"/>
    <w:rsid w:val="00AF056A"/>
    <w:rsid w:val="00B126A7"/>
    <w:rsid w:val="00B33E8A"/>
    <w:rsid w:val="00B37F36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87311"/>
    <w:rsid w:val="00CB4A51"/>
    <w:rsid w:val="00CC242F"/>
    <w:rsid w:val="00CD4532"/>
    <w:rsid w:val="00CD47B0"/>
    <w:rsid w:val="00CE4ED8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A39F9"/>
    <w:rsid w:val="00DB3FAD"/>
    <w:rsid w:val="00DB6647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1402"/>
    <w:rsid w:val="00FE78A0"/>
    <w:rsid w:val="00FF05AD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7A081"/>
  <w15:chartTrackingRefBased/>
  <w15:docId w15:val="{49F49156-E24E-484F-BE65-59EA5495F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paragraph" w:styleId="ListParagraph">
    <w:name w:val="List Paragraph"/>
    <w:basedOn w:val="Normal"/>
    <w:uiPriority w:val="34"/>
    <w:semiHidden/>
    <w:qFormat/>
    <w:rsid w:val="00AD2C6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53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olc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E130E28B4504333ABBCE9917F202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F6326-0C51-4F71-B015-8E1DE4839CBA}"/>
      </w:docPartPr>
      <w:docPartBody>
        <w:p w:rsidR="00826405" w:rsidRDefault="00000000">
          <w:pPr>
            <w:pStyle w:val="7E130E28B4504333ABBCE9917F202778"/>
          </w:pPr>
          <w:r w:rsidRPr="00F079F2">
            <w:t>OBJECTIVE</w:t>
          </w:r>
        </w:p>
      </w:docPartBody>
    </w:docPart>
    <w:docPart>
      <w:docPartPr>
        <w:name w:val="5ADF7D70AFCD42B5A15074AC5A9497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1789B-CC11-4445-85FC-D117CD70D8A7}"/>
      </w:docPartPr>
      <w:docPartBody>
        <w:p w:rsidR="00826405" w:rsidRDefault="00000000">
          <w:pPr>
            <w:pStyle w:val="5ADF7D70AFCD42B5A15074AC5A949722"/>
          </w:pPr>
          <w:r>
            <w:t>REFERENCES</w:t>
          </w:r>
        </w:p>
      </w:docPartBody>
    </w:docPart>
    <w:docPart>
      <w:docPartPr>
        <w:name w:val="918EAD7105F4423B858F8D9364DDC1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09D66B-534D-4255-A682-4FAC2B3A14E1}"/>
      </w:docPartPr>
      <w:docPartBody>
        <w:p w:rsidR="00826405" w:rsidRDefault="00000000">
          <w:pPr>
            <w:pStyle w:val="918EAD7105F4423B858F8D9364DDC14A"/>
          </w:pPr>
          <w:r w:rsidRPr="009C5E11">
            <w:t>Available upon request.</w:t>
          </w:r>
        </w:p>
      </w:docPartBody>
    </w:docPart>
    <w:docPart>
      <w:docPartPr>
        <w:name w:val="D1FE27755DC94D09AFCFD739C2F7D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8F3F9C-378E-43E7-B2F8-92EC917881BC}"/>
      </w:docPartPr>
      <w:docPartBody>
        <w:p w:rsidR="00826405" w:rsidRDefault="00000000">
          <w:pPr>
            <w:pStyle w:val="D1FE27755DC94D09AFCFD739C2F7D0E9"/>
          </w:pPr>
          <w:r w:rsidRPr="00D943A4">
            <w:t>PHONE</w:t>
          </w:r>
        </w:p>
      </w:docPartBody>
    </w:docPart>
    <w:docPart>
      <w:docPartPr>
        <w:name w:val="434AB184C3DA4D24A039A9C294F3A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5FA4A4-2C7B-4476-8F76-9C6BB14FD152}"/>
      </w:docPartPr>
      <w:docPartBody>
        <w:p w:rsidR="00826405" w:rsidRDefault="00000000">
          <w:pPr>
            <w:pStyle w:val="434AB184C3DA4D24A039A9C294F3AF58"/>
          </w:pPr>
          <w:r w:rsidRPr="00264AF7">
            <w:t>EMAIL</w:t>
          </w:r>
        </w:p>
      </w:docPartBody>
    </w:docPart>
    <w:docPart>
      <w:docPartPr>
        <w:name w:val="3C87B97A26EA4943954681E88449E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137FC-E27B-4F84-858E-87CF8E5EDF6B}"/>
      </w:docPartPr>
      <w:docPartBody>
        <w:p w:rsidR="00826405" w:rsidRDefault="00000000">
          <w:pPr>
            <w:pStyle w:val="3C87B97A26EA4943954681E88449EAB1"/>
          </w:pPr>
          <w:r w:rsidRPr="00D943A4">
            <w:t>Website</w:t>
          </w:r>
        </w:p>
      </w:docPartBody>
    </w:docPart>
    <w:docPart>
      <w:docPartPr>
        <w:name w:val="4812F72A5947442EADAF1E0CDD70F8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4B9217-F0DA-45D6-906E-1DD01F49E919}"/>
      </w:docPartPr>
      <w:docPartBody>
        <w:p w:rsidR="00826405" w:rsidRDefault="00000000">
          <w:pPr>
            <w:pStyle w:val="4812F72A5947442EADAF1E0CDD70F89E"/>
          </w:pPr>
          <w:r w:rsidRPr="00F079F2">
            <w:t>EXPERIENCE</w:t>
          </w:r>
        </w:p>
      </w:docPartBody>
    </w:docPart>
    <w:docPart>
      <w:docPartPr>
        <w:name w:val="144BA954F69147CC8667D356F90F3F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1571BD-FA8E-4B4E-8165-80EC9E855CFA}"/>
      </w:docPartPr>
      <w:docPartBody>
        <w:p w:rsidR="00826405" w:rsidRDefault="00000000">
          <w:pPr>
            <w:pStyle w:val="144BA954F69147CC8667D356F90F3F4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2C26074011E44F7D91082E623FCCC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C10BA-F486-4B39-AFCD-735343D84AA2}"/>
      </w:docPartPr>
      <w:docPartBody>
        <w:p w:rsidR="00826405" w:rsidRDefault="00000000">
          <w:pPr>
            <w:pStyle w:val="2C26074011E44F7D91082E623FCCCE2D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AECD0976CB4A41ED92369198B5773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5CAF9-5FE2-4868-B270-B08F4865747A}"/>
      </w:docPartPr>
      <w:docPartBody>
        <w:p w:rsidR="00826405" w:rsidRDefault="00000000">
          <w:pPr>
            <w:pStyle w:val="AECD0976CB4A41ED92369198B577353F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5C9D469FAAE34CE79DF5488F0762D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A29E4-BC9D-41C0-939A-6280691566AB}"/>
      </w:docPartPr>
      <w:docPartBody>
        <w:p w:rsidR="00826405" w:rsidRDefault="00000000">
          <w:pPr>
            <w:pStyle w:val="5C9D469FAAE34CE79DF5488F0762D599"/>
          </w:pPr>
          <w:r w:rsidRPr="00F079F2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A3"/>
    <w:rsid w:val="00052D10"/>
    <w:rsid w:val="002342A3"/>
    <w:rsid w:val="00826405"/>
    <w:rsid w:val="00B21813"/>
    <w:rsid w:val="00B33E8A"/>
    <w:rsid w:val="00C87311"/>
    <w:rsid w:val="00DF6E48"/>
    <w:rsid w:val="00FA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130E28B4504333ABBCE9917F202778">
    <w:name w:val="7E130E28B4504333ABBCE9917F202778"/>
  </w:style>
  <w:style w:type="paragraph" w:customStyle="1" w:styleId="5ADF7D70AFCD42B5A15074AC5A949722">
    <w:name w:val="5ADF7D70AFCD42B5A15074AC5A949722"/>
  </w:style>
  <w:style w:type="paragraph" w:customStyle="1" w:styleId="918EAD7105F4423B858F8D9364DDC14A">
    <w:name w:val="918EAD7105F4423B858F8D9364DDC14A"/>
  </w:style>
  <w:style w:type="paragraph" w:customStyle="1" w:styleId="D1FE27755DC94D09AFCFD739C2F7D0E9">
    <w:name w:val="D1FE27755DC94D09AFCFD739C2F7D0E9"/>
  </w:style>
  <w:style w:type="paragraph" w:customStyle="1" w:styleId="434AB184C3DA4D24A039A9C294F3AF58">
    <w:name w:val="434AB184C3DA4D24A039A9C294F3AF58"/>
  </w:style>
  <w:style w:type="paragraph" w:customStyle="1" w:styleId="3C87B97A26EA4943954681E88449EAB1">
    <w:name w:val="3C87B97A26EA4943954681E88449EAB1"/>
  </w:style>
  <w:style w:type="paragraph" w:customStyle="1" w:styleId="4812F72A5947442EADAF1E0CDD70F89E">
    <w:name w:val="4812F72A5947442EADAF1E0CDD70F89E"/>
  </w:style>
  <w:style w:type="paragraph" w:customStyle="1" w:styleId="144BA954F69147CC8667D356F90F3F48">
    <w:name w:val="144BA954F69147CC8667D356F90F3F48"/>
  </w:style>
  <w:style w:type="paragraph" w:customStyle="1" w:styleId="2C26074011E44F7D91082E623FCCCE2D">
    <w:name w:val="2C26074011E44F7D91082E623FCCCE2D"/>
  </w:style>
  <w:style w:type="paragraph" w:customStyle="1" w:styleId="AECD0976CB4A41ED92369198B577353F">
    <w:name w:val="AECD0976CB4A41ED92369198B577353F"/>
  </w:style>
  <w:style w:type="paragraph" w:customStyle="1" w:styleId="5C9D469FAAE34CE79DF5488F0762D599">
    <w:name w:val="5C9D469FAAE34CE79DF5488F0762D5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57732-C465-470D-827B-E14425D7858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3316BE10-0BAC-476D-A3F9-C114B25918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2DBFC1-E962-42FE-8584-0B732E70F0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B6794F-7E41-4FC5-9EFD-FEB82ECF5468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resume.dotx</Template>
  <TotalTime>6</TotalTime>
  <Pages>1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Conner Mullins</dc:creator>
  <cp:keywords/>
  <dc:description/>
  <cp:lastModifiedBy>Mullins, Conner (mull7488@vandals.uidaho.edu)</cp:lastModifiedBy>
  <cp:revision>3</cp:revision>
  <dcterms:created xsi:type="dcterms:W3CDTF">2024-07-10T23:45:00Z</dcterms:created>
  <dcterms:modified xsi:type="dcterms:W3CDTF">2024-07-11T00:02:00Z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